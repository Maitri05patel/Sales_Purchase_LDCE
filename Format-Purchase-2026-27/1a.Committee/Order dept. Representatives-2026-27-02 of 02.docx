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FF799" w14:textId="6518540E" w:rsidR="00FC1490" w:rsidRPr="0039369D" w:rsidRDefault="00D3120A" w:rsidP="001B15AB">
      <w:pPr>
        <w:pStyle w:val="Header"/>
        <w:ind w:right="283"/>
        <w:rPr>
          <w:lang w:val="en-IN"/>
        </w:rPr>
      </w:pPr>
      <w:r w:rsidRPr="0039369D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9A603E" wp14:editId="4DAF9C9F">
                <wp:simplePos x="0" y="0"/>
                <wp:positionH relativeFrom="column">
                  <wp:posOffset>1480185</wp:posOffset>
                </wp:positionH>
                <wp:positionV relativeFrom="paragraph">
                  <wp:posOffset>-1506220</wp:posOffset>
                </wp:positionV>
                <wp:extent cx="3984625" cy="1296670"/>
                <wp:effectExtent l="13335" t="13970" r="12065" b="13335"/>
                <wp:wrapNone/>
                <wp:docPr id="195991289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4625" cy="1296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61930" w14:textId="77777777" w:rsidR="00F212EB" w:rsidRDefault="00F212EB" w:rsidP="00F212EB">
                            <w:pPr>
                              <w:pStyle w:val="Header"/>
                              <w:ind w:left="142"/>
                              <w:jc w:val="center"/>
                              <w:rPr>
                                <w:rFonts w:ascii="Arial Narrow" w:hAnsi="Arial Narrow" w:cs="Times New Roman"/>
                                <w:b/>
                                <w:bCs/>
                                <w:color w:val="FF0000"/>
                                <w:sz w:val="10"/>
                                <w:szCs w:val="10"/>
                              </w:rPr>
                            </w:pPr>
                          </w:p>
                          <w:p w14:paraId="76311E7A" w14:textId="77777777" w:rsidR="00F212EB" w:rsidRDefault="00F212E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A603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16.55pt;margin-top:-118.6pt;width:313.75pt;height:10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" strokecolor="white [3212]">
                <v:textbox>
                  <w:txbxContent>
                    <w:p w14:paraId="42F61930" w14:textId="77777777" w:rsidR="00F212EB" w:rsidRDefault="00F212EB" w:rsidP="00F212EB">
                      <w:pPr>
                        <w:pStyle w:val="Header"/>
                        <w:ind w:left="142"/>
                        <w:jc w:val="center"/>
                        <w:rPr>
                          <w:rFonts w:ascii="Arial Narrow" w:hAnsi="Arial Narrow" w:cs="Times New Roman"/>
                          <w:b/>
                          <w:bCs/>
                          <w:color w:val="FF0000"/>
                          <w:sz w:val="10"/>
                          <w:szCs w:val="10"/>
                        </w:rPr>
                      </w:pPr>
                    </w:p>
                    <w:p w14:paraId="76311E7A" w14:textId="77777777" w:rsidR="00F212EB" w:rsidRDefault="00F212EB"/>
                  </w:txbxContent>
                </v:textbox>
              </v:shape>
            </w:pict>
          </mc:Fallback>
        </mc:AlternateContent>
      </w:r>
      <w:r w:rsidR="00D9297F" w:rsidRPr="0039369D">
        <w:tab/>
      </w:r>
    </w:p>
    <w:tbl>
      <w:tblPr>
        <w:tblStyle w:val="TableGrid"/>
        <w:tblpPr w:leftFromText="180" w:rightFromText="180" w:vertAnchor="text" w:tblpX="959" w:tblpY="1"/>
        <w:tblOverlap w:val="never"/>
        <w:tblW w:w="0" w:type="auto"/>
        <w:tblLook w:val="04A0" w:firstRow="1" w:lastRow="0" w:firstColumn="1" w:lastColumn="0" w:noHBand="0" w:noVBand="1"/>
      </w:tblPr>
      <w:tblGrid>
        <w:gridCol w:w="919"/>
        <w:gridCol w:w="2874"/>
        <w:gridCol w:w="3544"/>
        <w:gridCol w:w="3260"/>
      </w:tblGrid>
      <w:tr w:rsidR="00DB354F" w:rsidRPr="0039369D" w14:paraId="5A43A786" w14:textId="77777777" w:rsidTr="00106669">
        <w:trPr>
          <w:trHeight w:val="272"/>
        </w:trPr>
        <w:tc>
          <w:tcPr>
            <w:tcW w:w="919" w:type="dxa"/>
            <w:vMerge w:val="restart"/>
            <w:vAlign w:val="center"/>
          </w:tcPr>
          <w:p w14:paraId="55FBB4F5" w14:textId="040EAA38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2874" w:type="dxa"/>
            <w:vMerge w:val="restart"/>
            <w:vAlign w:val="center"/>
          </w:tcPr>
          <w:p w14:paraId="345A07F3" w14:textId="5CFBCE01" w:rsidR="00DB354F" w:rsidRPr="0039369D" w:rsidRDefault="00DB354F" w:rsidP="00A057A7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IT Department</w:t>
            </w:r>
          </w:p>
        </w:tc>
        <w:tc>
          <w:tcPr>
            <w:tcW w:w="3544" w:type="dxa"/>
            <w:noWrap/>
            <w:vAlign w:val="center"/>
          </w:tcPr>
          <w:p w14:paraId="7CEFD329" w14:textId="4EB55B79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sz w:val="20"/>
              </w:rPr>
              <w:t>Prof. B. B. Panchal</w:t>
            </w:r>
          </w:p>
        </w:tc>
        <w:tc>
          <w:tcPr>
            <w:tcW w:w="3260" w:type="dxa"/>
            <w:noWrap/>
            <w:vAlign w:val="center"/>
          </w:tcPr>
          <w:p w14:paraId="1784BC97" w14:textId="1E82FEA9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3B1B509B" w14:textId="77777777" w:rsidTr="00106669">
        <w:trPr>
          <w:trHeight w:val="272"/>
        </w:trPr>
        <w:tc>
          <w:tcPr>
            <w:tcW w:w="919" w:type="dxa"/>
            <w:vMerge/>
            <w:vAlign w:val="center"/>
          </w:tcPr>
          <w:p w14:paraId="707EA222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451EE61E" w14:textId="40AE7262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</w:tcPr>
          <w:p w14:paraId="4D6ED8CD" w14:textId="4B55A0C2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Mr. A.R Soni</w:t>
            </w:r>
          </w:p>
        </w:tc>
        <w:tc>
          <w:tcPr>
            <w:tcW w:w="3260" w:type="dxa"/>
            <w:noWrap/>
            <w:vAlign w:val="center"/>
          </w:tcPr>
          <w:p w14:paraId="30800A63" w14:textId="2F0510BD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Instructor grade-C</w:t>
            </w:r>
          </w:p>
        </w:tc>
      </w:tr>
      <w:tr w:rsidR="00DB354F" w:rsidRPr="0039369D" w14:paraId="3FFA969B" w14:textId="77777777" w:rsidTr="00106669">
        <w:trPr>
          <w:trHeight w:val="272"/>
        </w:trPr>
        <w:tc>
          <w:tcPr>
            <w:tcW w:w="919" w:type="dxa"/>
            <w:vMerge w:val="restart"/>
            <w:vAlign w:val="center"/>
          </w:tcPr>
          <w:p w14:paraId="621A88DD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2874" w:type="dxa"/>
            <w:vMerge w:val="restart"/>
            <w:vAlign w:val="center"/>
          </w:tcPr>
          <w:p w14:paraId="2F016FC9" w14:textId="3275C081" w:rsidR="00DB354F" w:rsidRPr="0039369D" w:rsidRDefault="00DB354F" w:rsidP="00E928E2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Library</w:t>
            </w:r>
          </w:p>
        </w:tc>
        <w:tc>
          <w:tcPr>
            <w:tcW w:w="3544" w:type="dxa"/>
            <w:noWrap/>
            <w:vAlign w:val="center"/>
            <w:hideMark/>
          </w:tcPr>
          <w:p w14:paraId="652A4244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P. R.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213D1926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A80139" w:rsidRPr="0039369D" w14:paraId="56009409" w14:textId="77777777" w:rsidTr="00106669">
        <w:trPr>
          <w:trHeight w:val="315"/>
        </w:trPr>
        <w:tc>
          <w:tcPr>
            <w:tcW w:w="919" w:type="dxa"/>
            <w:vMerge/>
            <w:vAlign w:val="center"/>
          </w:tcPr>
          <w:p w14:paraId="0B707CF2" w14:textId="77777777" w:rsidR="00A80139" w:rsidRPr="0039369D" w:rsidRDefault="00A80139" w:rsidP="00A8013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75761213" w14:textId="4ED74650" w:rsidR="00A80139" w:rsidRPr="0039369D" w:rsidRDefault="00A80139" w:rsidP="00A8013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4DA04BA7" w14:textId="1CACCF22" w:rsidR="00A80139" w:rsidRPr="0039369D" w:rsidRDefault="00A80139" w:rsidP="00A8013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Y</w:t>
            </w:r>
            <w:r w:rsidR="00C8251C" w:rsidRPr="0039369D">
              <w:rPr>
                <w:rFonts w:ascii="Arial" w:hAnsi="Arial" w:cs="Arial"/>
                <w:color w:val="000000"/>
                <w:sz w:val="20"/>
              </w:rPr>
              <w:t>J</w:t>
            </w:r>
            <w:r w:rsidRPr="0039369D">
              <w:rPr>
                <w:rFonts w:ascii="Arial" w:hAnsi="Arial" w:cs="Arial"/>
                <w:color w:val="000000"/>
                <w:sz w:val="20"/>
              </w:rPr>
              <w:t xml:space="preserve"> Chauhan</w:t>
            </w:r>
          </w:p>
        </w:tc>
        <w:tc>
          <w:tcPr>
            <w:tcW w:w="3260" w:type="dxa"/>
            <w:noWrap/>
            <w:vAlign w:val="center"/>
            <w:hideMark/>
          </w:tcPr>
          <w:p w14:paraId="19831D1D" w14:textId="27721664" w:rsidR="00A80139" w:rsidRPr="0039369D" w:rsidRDefault="00A80139" w:rsidP="00A8013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472F96DE" w14:textId="77777777" w:rsidTr="00106669">
        <w:trPr>
          <w:trHeight w:val="315"/>
        </w:trPr>
        <w:tc>
          <w:tcPr>
            <w:tcW w:w="919" w:type="dxa"/>
            <w:vMerge w:val="restart"/>
            <w:vAlign w:val="center"/>
          </w:tcPr>
          <w:p w14:paraId="6F3C0771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2874" w:type="dxa"/>
            <w:vMerge w:val="restart"/>
            <w:vAlign w:val="center"/>
          </w:tcPr>
          <w:p w14:paraId="6CF662A6" w14:textId="47F8D0B4" w:rsidR="00DB354F" w:rsidRPr="0039369D" w:rsidRDefault="00DB354F" w:rsidP="00150B1F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Mechanical Engineering </w:t>
            </w:r>
          </w:p>
        </w:tc>
        <w:tc>
          <w:tcPr>
            <w:tcW w:w="3544" w:type="dxa"/>
            <w:noWrap/>
            <w:vAlign w:val="center"/>
            <w:hideMark/>
          </w:tcPr>
          <w:p w14:paraId="43336A06" w14:textId="77777777" w:rsidR="00DB354F" w:rsidRPr="0039369D" w:rsidRDefault="00DB354F" w:rsidP="009D3879">
            <w:pPr>
              <w:rPr>
                <w:rFonts w:ascii="Arial" w:hAnsi="Arial" w:cs="Arial"/>
                <w:sz w:val="20"/>
              </w:rPr>
            </w:pPr>
            <w:r w:rsidRPr="0039369D">
              <w:rPr>
                <w:rFonts w:ascii="Arial" w:hAnsi="Arial" w:cs="Arial"/>
                <w:sz w:val="20"/>
              </w:rPr>
              <w:t>Dr. Nilesh H Pancholi</w:t>
            </w:r>
          </w:p>
        </w:tc>
        <w:tc>
          <w:tcPr>
            <w:tcW w:w="3260" w:type="dxa"/>
            <w:noWrap/>
            <w:vAlign w:val="center"/>
            <w:hideMark/>
          </w:tcPr>
          <w:p w14:paraId="26773B6D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4C937D4B" w14:textId="77777777" w:rsidTr="00106669">
        <w:trPr>
          <w:trHeight w:val="315"/>
        </w:trPr>
        <w:tc>
          <w:tcPr>
            <w:tcW w:w="919" w:type="dxa"/>
            <w:vMerge/>
            <w:vAlign w:val="center"/>
          </w:tcPr>
          <w:p w14:paraId="07BBAD6D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45F8DBDB" w14:textId="7F5FAEE5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77172F4E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D. M. Chandra</w:t>
            </w:r>
          </w:p>
        </w:tc>
        <w:tc>
          <w:tcPr>
            <w:tcW w:w="3260" w:type="dxa"/>
            <w:noWrap/>
            <w:vAlign w:val="center"/>
            <w:hideMark/>
          </w:tcPr>
          <w:p w14:paraId="4F7EBFDE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7E99FF0A" w14:textId="77777777" w:rsidTr="00106669">
        <w:trPr>
          <w:trHeight w:val="353"/>
        </w:trPr>
        <w:tc>
          <w:tcPr>
            <w:tcW w:w="919" w:type="dxa"/>
            <w:vMerge w:val="restart"/>
            <w:vAlign w:val="center"/>
          </w:tcPr>
          <w:p w14:paraId="513A7153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2874" w:type="dxa"/>
            <w:vMerge w:val="restart"/>
            <w:vAlign w:val="center"/>
          </w:tcPr>
          <w:p w14:paraId="4A1A5724" w14:textId="3254DDDA" w:rsidR="00DB354F" w:rsidRPr="0039369D" w:rsidRDefault="00DB354F" w:rsidP="007C10E6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Plastic technology</w:t>
            </w:r>
          </w:p>
        </w:tc>
        <w:tc>
          <w:tcPr>
            <w:tcW w:w="3544" w:type="dxa"/>
            <w:noWrap/>
            <w:vAlign w:val="center"/>
            <w:hideMark/>
          </w:tcPr>
          <w:p w14:paraId="6F8DDFAF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Prof.K.P</w:t>
            </w:r>
            <w:proofErr w:type="spellEnd"/>
            <w:proofErr w:type="gramEnd"/>
            <w:r w:rsidRPr="0039369D">
              <w:rPr>
                <w:rFonts w:ascii="Arial" w:hAnsi="Arial" w:cs="Arial"/>
                <w:color w:val="000000"/>
                <w:sz w:val="20"/>
              </w:rPr>
              <w:t xml:space="preserve"> Jain</w:t>
            </w:r>
          </w:p>
        </w:tc>
        <w:tc>
          <w:tcPr>
            <w:tcW w:w="3260" w:type="dxa"/>
            <w:noWrap/>
            <w:vAlign w:val="center"/>
            <w:hideMark/>
          </w:tcPr>
          <w:p w14:paraId="30CB3416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3051C2D6" w14:textId="77777777" w:rsidTr="00106669">
        <w:trPr>
          <w:trHeight w:val="315"/>
        </w:trPr>
        <w:tc>
          <w:tcPr>
            <w:tcW w:w="919" w:type="dxa"/>
            <w:vMerge/>
            <w:vAlign w:val="center"/>
          </w:tcPr>
          <w:p w14:paraId="74DA14AC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6D57F601" w14:textId="14C8E655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62857760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Prof.S.R</w:t>
            </w:r>
            <w:proofErr w:type="spellEnd"/>
            <w:proofErr w:type="gramEnd"/>
            <w:r w:rsidRPr="0039369D">
              <w:rPr>
                <w:rFonts w:ascii="Arial" w:hAnsi="Arial" w:cs="Arial"/>
                <w:color w:val="000000"/>
                <w:sz w:val="20"/>
              </w:rPr>
              <w:t xml:space="preserve"> Shah</w:t>
            </w:r>
          </w:p>
        </w:tc>
        <w:tc>
          <w:tcPr>
            <w:tcW w:w="3260" w:type="dxa"/>
            <w:noWrap/>
            <w:vAlign w:val="center"/>
            <w:hideMark/>
          </w:tcPr>
          <w:p w14:paraId="3541972F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049AA9FE" w14:textId="77777777" w:rsidTr="00106669">
        <w:trPr>
          <w:trHeight w:val="315"/>
        </w:trPr>
        <w:tc>
          <w:tcPr>
            <w:tcW w:w="919" w:type="dxa"/>
            <w:vMerge w:val="restart"/>
            <w:vAlign w:val="center"/>
          </w:tcPr>
          <w:p w14:paraId="4BAC60A3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2874" w:type="dxa"/>
            <w:vMerge w:val="restart"/>
            <w:vAlign w:val="center"/>
          </w:tcPr>
          <w:p w14:paraId="2F041F56" w14:textId="7588211C" w:rsidR="00DB354F" w:rsidRPr="0039369D" w:rsidRDefault="00DB354F" w:rsidP="0090318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Rubber Technology</w:t>
            </w:r>
          </w:p>
        </w:tc>
        <w:tc>
          <w:tcPr>
            <w:tcW w:w="3544" w:type="dxa"/>
            <w:noWrap/>
            <w:vAlign w:val="center"/>
            <w:hideMark/>
          </w:tcPr>
          <w:p w14:paraId="4C330314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Prof.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</w:rPr>
              <w:t>A.</w:t>
            </w:r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D.Bhatt</w:t>
            </w:r>
            <w:proofErr w:type="spellEnd"/>
            <w:proofErr w:type="gramEnd"/>
          </w:p>
        </w:tc>
        <w:tc>
          <w:tcPr>
            <w:tcW w:w="3260" w:type="dxa"/>
            <w:noWrap/>
            <w:vAlign w:val="center"/>
            <w:hideMark/>
          </w:tcPr>
          <w:p w14:paraId="5C09F220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7918AF0D" w14:textId="77777777" w:rsidTr="00106669">
        <w:trPr>
          <w:trHeight w:val="315"/>
        </w:trPr>
        <w:tc>
          <w:tcPr>
            <w:tcW w:w="919" w:type="dxa"/>
            <w:vMerge/>
            <w:vAlign w:val="center"/>
          </w:tcPr>
          <w:p w14:paraId="3C782C1F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6941799A" w14:textId="5AF414D0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0FE2E8B5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Prof.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</w:rPr>
              <w:t>B.</w:t>
            </w:r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D.Patel</w:t>
            </w:r>
            <w:proofErr w:type="spellEnd"/>
            <w:proofErr w:type="gramEnd"/>
          </w:p>
        </w:tc>
        <w:tc>
          <w:tcPr>
            <w:tcW w:w="3260" w:type="dxa"/>
            <w:noWrap/>
            <w:vAlign w:val="center"/>
            <w:hideMark/>
          </w:tcPr>
          <w:p w14:paraId="0F06207A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6E2B9306" w14:textId="77777777" w:rsidTr="00106669">
        <w:trPr>
          <w:trHeight w:val="315"/>
        </w:trPr>
        <w:tc>
          <w:tcPr>
            <w:tcW w:w="919" w:type="dxa"/>
            <w:vMerge w:val="restart"/>
            <w:vAlign w:val="center"/>
          </w:tcPr>
          <w:p w14:paraId="4300718B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2874" w:type="dxa"/>
            <w:vMerge w:val="restart"/>
            <w:vAlign w:val="center"/>
          </w:tcPr>
          <w:p w14:paraId="0310CA06" w14:textId="304CD488" w:rsidR="00DB354F" w:rsidRPr="0039369D" w:rsidRDefault="00DB354F" w:rsidP="00975A3C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Science &amp; Humanities</w:t>
            </w:r>
          </w:p>
        </w:tc>
        <w:tc>
          <w:tcPr>
            <w:tcW w:w="3544" w:type="dxa"/>
            <w:noWrap/>
            <w:vAlign w:val="center"/>
            <w:hideMark/>
          </w:tcPr>
          <w:p w14:paraId="36230A91" w14:textId="65CDF3F8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 Darshana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795933F7" w14:textId="10AE82AA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Asso. Professor</w:t>
            </w:r>
          </w:p>
        </w:tc>
      </w:tr>
      <w:tr w:rsidR="00DB354F" w:rsidRPr="0039369D" w14:paraId="083679BD" w14:textId="77777777" w:rsidTr="00106669">
        <w:trPr>
          <w:trHeight w:val="315"/>
        </w:trPr>
        <w:tc>
          <w:tcPr>
            <w:tcW w:w="919" w:type="dxa"/>
            <w:vMerge/>
          </w:tcPr>
          <w:p w14:paraId="18B4369B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549FA1AA" w14:textId="41AD1D44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0B09C9EF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proofErr w:type="spellStart"/>
            <w:proofErr w:type="gramStart"/>
            <w:r w:rsidRPr="0039369D">
              <w:rPr>
                <w:rFonts w:ascii="Arial" w:hAnsi="Arial" w:cs="Arial"/>
                <w:color w:val="000000"/>
                <w:sz w:val="20"/>
              </w:rPr>
              <w:t>Ms.Vaishali</w:t>
            </w:r>
            <w:proofErr w:type="spellEnd"/>
            <w:proofErr w:type="gramEnd"/>
            <w:r w:rsidRPr="0039369D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</w:rPr>
              <w:t>Adhwaryu</w:t>
            </w:r>
            <w:proofErr w:type="spellEnd"/>
          </w:p>
        </w:tc>
        <w:tc>
          <w:tcPr>
            <w:tcW w:w="3260" w:type="dxa"/>
            <w:noWrap/>
            <w:vAlign w:val="center"/>
            <w:hideMark/>
          </w:tcPr>
          <w:p w14:paraId="11947AC4" w14:textId="7777777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Assistant Professor</w:t>
            </w:r>
          </w:p>
        </w:tc>
      </w:tr>
      <w:tr w:rsidR="00DB354F" w:rsidRPr="0039369D" w14:paraId="7E2D42AB" w14:textId="77777777" w:rsidTr="00106669">
        <w:trPr>
          <w:trHeight w:val="315"/>
        </w:trPr>
        <w:tc>
          <w:tcPr>
            <w:tcW w:w="919" w:type="dxa"/>
            <w:vMerge w:val="restart"/>
            <w:vAlign w:val="center"/>
          </w:tcPr>
          <w:p w14:paraId="2CE8F48B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2874" w:type="dxa"/>
            <w:vMerge w:val="restart"/>
            <w:vAlign w:val="center"/>
          </w:tcPr>
          <w:p w14:paraId="7FFA4AC4" w14:textId="76A18AF2" w:rsidR="00DB354F" w:rsidRPr="0039369D" w:rsidRDefault="00DB354F" w:rsidP="00B37302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Textile Technology</w:t>
            </w:r>
          </w:p>
        </w:tc>
        <w:tc>
          <w:tcPr>
            <w:tcW w:w="3544" w:type="dxa"/>
            <w:noWrap/>
            <w:vAlign w:val="center"/>
            <w:hideMark/>
          </w:tcPr>
          <w:p w14:paraId="40132BFA" w14:textId="77777777" w:rsidR="00DB354F" w:rsidRPr="0039369D" w:rsidRDefault="00DB354F" w:rsidP="009D3879">
            <w:pPr>
              <w:rPr>
                <w:rFonts w:ascii="Calibri" w:hAnsi="Calibri" w:cs="Calibri"/>
                <w:color w:val="000000"/>
              </w:rPr>
            </w:pPr>
            <w:r w:rsidRPr="0039369D">
              <w:rPr>
                <w:rFonts w:ascii="Calibri" w:hAnsi="Calibri" w:cs="Calibri"/>
                <w:color w:val="000000"/>
              </w:rPr>
              <w:t>Prof. H. J. Jaiswal</w:t>
            </w:r>
          </w:p>
        </w:tc>
        <w:tc>
          <w:tcPr>
            <w:tcW w:w="3260" w:type="dxa"/>
            <w:noWrap/>
            <w:vAlign w:val="center"/>
            <w:hideMark/>
          </w:tcPr>
          <w:p w14:paraId="3A8AE984" w14:textId="77777777" w:rsidR="00DB354F" w:rsidRPr="0039369D" w:rsidRDefault="00DB354F" w:rsidP="009D3879">
            <w:pPr>
              <w:rPr>
                <w:rFonts w:ascii="Calibri" w:hAnsi="Calibri" w:cs="Calibri"/>
                <w:color w:val="000000"/>
              </w:rPr>
            </w:pPr>
            <w:r w:rsidRPr="0039369D">
              <w:rPr>
                <w:rFonts w:ascii="Calibri" w:hAnsi="Calibri" w:cs="Calibri"/>
                <w:color w:val="000000"/>
              </w:rPr>
              <w:t>Assistant Professor</w:t>
            </w:r>
          </w:p>
        </w:tc>
      </w:tr>
      <w:tr w:rsidR="00DB354F" w:rsidRPr="0039369D" w14:paraId="0B974308" w14:textId="77777777" w:rsidTr="00106669">
        <w:trPr>
          <w:trHeight w:val="315"/>
        </w:trPr>
        <w:tc>
          <w:tcPr>
            <w:tcW w:w="919" w:type="dxa"/>
            <w:vMerge/>
            <w:vAlign w:val="center"/>
          </w:tcPr>
          <w:p w14:paraId="29639288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6BF94159" w14:textId="7F13D556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544CDA48" w14:textId="77777777" w:rsidR="00DB354F" w:rsidRPr="0039369D" w:rsidRDefault="00DB354F" w:rsidP="009D3879">
            <w:pPr>
              <w:rPr>
                <w:rFonts w:ascii="Calibri" w:hAnsi="Calibri" w:cs="Calibri"/>
                <w:color w:val="000000"/>
              </w:rPr>
            </w:pPr>
            <w:r w:rsidRPr="0039369D">
              <w:rPr>
                <w:rFonts w:ascii="Calibri" w:hAnsi="Calibri" w:cs="Calibri"/>
                <w:color w:val="000000"/>
              </w:rPr>
              <w:t>Prof. S. K. Parmar</w:t>
            </w:r>
          </w:p>
        </w:tc>
        <w:tc>
          <w:tcPr>
            <w:tcW w:w="3260" w:type="dxa"/>
            <w:noWrap/>
            <w:vAlign w:val="center"/>
            <w:hideMark/>
          </w:tcPr>
          <w:p w14:paraId="235EEC2D" w14:textId="77777777" w:rsidR="00DB354F" w:rsidRPr="0039369D" w:rsidRDefault="00DB354F" w:rsidP="009D3879">
            <w:pPr>
              <w:rPr>
                <w:rFonts w:ascii="Calibri" w:hAnsi="Calibri" w:cs="Calibri"/>
                <w:color w:val="000000"/>
              </w:rPr>
            </w:pPr>
            <w:r w:rsidRPr="0039369D">
              <w:rPr>
                <w:rFonts w:ascii="Calibri" w:hAnsi="Calibri" w:cs="Calibri"/>
                <w:color w:val="000000"/>
              </w:rPr>
              <w:t>Assistant Professor</w:t>
            </w:r>
          </w:p>
        </w:tc>
      </w:tr>
      <w:tr w:rsidR="00DB354F" w:rsidRPr="0039369D" w14:paraId="5F6E4C04" w14:textId="77777777" w:rsidTr="00106669">
        <w:trPr>
          <w:trHeight w:val="315"/>
        </w:trPr>
        <w:tc>
          <w:tcPr>
            <w:tcW w:w="919" w:type="dxa"/>
            <w:vMerge w:val="restart"/>
            <w:vAlign w:val="center"/>
          </w:tcPr>
          <w:p w14:paraId="44F344BA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874" w:type="dxa"/>
            <w:vMerge w:val="restart"/>
            <w:vAlign w:val="center"/>
          </w:tcPr>
          <w:p w14:paraId="43A05D99" w14:textId="0750C1CD" w:rsidR="00DB354F" w:rsidRPr="0039369D" w:rsidRDefault="00DB354F" w:rsidP="001D2F1B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Admin Office</w:t>
            </w:r>
          </w:p>
        </w:tc>
        <w:tc>
          <w:tcPr>
            <w:tcW w:w="3544" w:type="dxa"/>
            <w:noWrap/>
            <w:vAlign w:val="center"/>
            <w:hideMark/>
          </w:tcPr>
          <w:p w14:paraId="7A33A21A" w14:textId="0551F3C3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Mr. H N. Solanki</w:t>
            </w:r>
          </w:p>
        </w:tc>
        <w:tc>
          <w:tcPr>
            <w:tcW w:w="3260" w:type="dxa"/>
            <w:noWrap/>
            <w:vAlign w:val="center"/>
            <w:hideMark/>
          </w:tcPr>
          <w:p w14:paraId="29DEB263" w14:textId="469FE0D7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Head Clerk</w:t>
            </w:r>
          </w:p>
        </w:tc>
      </w:tr>
      <w:tr w:rsidR="00DB354F" w:rsidRPr="0039369D" w14:paraId="0EFC49EF" w14:textId="77777777" w:rsidTr="00106669">
        <w:trPr>
          <w:trHeight w:val="315"/>
        </w:trPr>
        <w:tc>
          <w:tcPr>
            <w:tcW w:w="919" w:type="dxa"/>
            <w:vMerge/>
            <w:vAlign w:val="center"/>
          </w:tcPr>
          <w:p w14:paraId="25671D4E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7FDC09BB" w14:textId="1D80A5A0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  <w:hideMark/>
          </w:tcPr>
          <w:p w14:paraId="376E4751" w14:textId="1C614AFF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Mr. H.A Parmar</w:t>
            </w:r>
          </w:p>
        </w:tc>
        <w:tc>
          <w:tcPr>
            <w:tcW w:w="3260" w:type="dxa"/>
            <w:noWrap/>
            <w:vAlign w:val="center"/>
            <w:hideMark/>
          </w:tcPr>
          <w:p w14:paraId="1CB2B5FC" w14:textId="04E704F0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Lab Assistant</w:t>
            </w:r>
          </w:p>
        </w:tc>
      </w:tr>
      <w:tr w:rsidR="00DB354F" w:rsidRPr="0039369D" w14:paraId="278CB133" w14:textId="77777777" w:rsidTr="00597BED">
        <w:trPr>
          <w:trHeight w:val="315"/>
        </w:trPr>
        <w:tc>
          <w:tcPr>
            <w:tcW w:w="919" w:type="dxa"/>
            <w:vMerge w:val="restart"/>
            <w:vAlign w:val="center"/>
          </w:tcPr>
          <w:p w14:paraId="7FAD10F0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874" w:type="dxa"/>
            <w:vMerge w:val="restart"/>
            <w:vAlign w:val="center"/>
          </w:tcPr>
          <w:p w14:paraId="2D6FD374" w14:textId="7CED62D8" w:rsidR="00DB354F" w:rsidRPr="0039369D" w:rsidRDefault="00DB354F" w:rsidP="004665F2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Student Section</w:t>
            </w:r>
          </w:p>
        </w:tc>
        <w:tc>
          <w:tcPr>
            <w:tcW w:w="3544" w:type="dxa"/>
            <w:noWrap/>
            <w:vAlign w:val="center"/>
          </w:tcPr>
          <w:p w14:paraId="360FE42E" w14:textId="55BED7EB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 xml:space="preserve">Prof. </w:t>
            </w:r>
            <w:proofErr w:type="spellStart"/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>Zenifar</w:t>
            </w:r>
            <w:proofErr w:type="spellEnd"/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 xml:space="preserve"> Parekh</w:t>
            </w:r>
          </w:p>
        </w:tc>
        <w:tc>
          <w:tcPr>
            <w:tcW w:w="3260" w:type="dxa"/>
            <w:noWrap/>
            <w:vAlign w:val="center"/>
            <w:hideMark/>
          </w:tcPr>
          <w:p w14:paraId="1AB186CA" w14:textId="1C949965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DB354F" w:rsidRPr="0039369D" w14:paraId="11C9CF83" w14:textId="77777777" w:rsidTr="00597BED">
        <w:trPr>
          <w:trHeight w:val="315"/>
        </w:trPr>
        <w:tc>
          <w:tcPr>
            <w:tcW w:w="919" w:type="dxa"/>
            <w:vMerge/>
            <w:vAlign w:val="center"/>
          </w:tcPr>
          <w:p w14:paraId="5B76C5BF" w14:textId="77777777" w:rsidR="00DB354F" w:rsidRPr="0039369D" w:rsidRDefault="00DB354F" w:rsidP="009D3879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768D1084" w14:textId="7F158410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</w:tcPr>
          <w:p w14:paraId="1CBF99E2" w14:textId="5CEEA968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  <w:lang w:val="en-US"/>
              </w:rPr>
              <w:t>Prof. Vandana Patel</w:t>
            </w:r>
          </w:p>
        </w:tc>
        <w:tc>
          <w:tcPr>
            <w:tcW w:w="3260" w:type="dxa"/>
            <w:noWrap/>
            <w:vAlign w:val="center"/>
            <w:hideMark/>
          </w:tcPr>
          <w:p w14:paraId="7D7F2560" w14:textId="0BCD762F" w:rsidR="00DB354F" w:rsidRPr="0039369D" w:rsidRDefault="00DB354F" w:rsidP="009D3879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DB354F" w:rsidRPr="0039369D" w14:paraId="04B1DB39" w14:textId="77777777" w:rsidTr="00597BED">
        <w:trPr>
          <w:trHeight w:val="315"/>
        </w:trPr>
        <w:tc>
          <w:tcPr>
            <w:tcW w:w="919" w:type="dxa"/>
            <w:vMerge w:val="restart"/>
            <w:vAlign w:val="center"/>
          </w:tcPr>
          <w:p w14:paraId="2289D8FF" w14:textId="7AE3664C" w:rsidR="00DB354F" w:rsidRPr="0039369D" w:rsidRDefault="00DB354F" w:rsidP="00DB354F">
            <w:pPr>
              <w:jc w:val="center"/>
              <w:rPr>
                <w:rFonts w:ascii="Arial" w:hAnsi="Arial" w:cs="Arial"/>
                <w:color w:val="000000"/>
              </w:rPr>
            </w:pPr>
            <w:r w:rsidRPr="0039369D"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874" w:type="dxa"/>
            <w:vMerge w:val="restart"/>
            <w:vAlign w:val="center"/>
          </w:tcPr>
          <w:p w14:paraId="1D567E96" w14:textId="7E4E6C68" w:rsidR="00DB354F" w:rsidRPr="0039369D" w:rsidRDefault="00DB354F" w:rsidP="00DB354F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Hostel</w:t>
            </w:r>
          </w:p>
        </w:tc>
        <w:tc>
          <w:tcPr>
            <w:tcW w:w="3544" w:type="dxa"/>
            <w:noWrap/>
            <w:vAlign w:val="center"/>
          </w:tcPr>
          <w:p w14:paraId="1A431311" w14:textId="1EEE95F6" w:rsidR="00DB354F" w:rsidRPr="0039369D" w:rsidRDefault="00DB354F" w:rsidP="00DB354F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S B Bhatt</w:t>
            </w:r>
          </w:p>
        </w:tc>
        <w:tc>
          <w:tcPr>
            <w:tcW w:w="3260" w:type="dxa"/>
            <w:noWrap/>
            <w:vAlign w:val="center"/>
          </w:tcPr>
          <w:p w14:paraId="1A3F2D19" w14:textId="60F65765" w:rsidR="00DB354F" w:rsidRPr="0039369D" w:rsidRDefault="00DB354F" w:rsidP="00DB354F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  <w:tr w:rsidR="00DB354F" w:rsidRPr="0039369D" w14:paraId="099C324B" w14:textId="77777777" w:rsidTr="00597BED">
        <w:trPr>
          <w:trHeight w:val="315"/>
        </w:trPr>
        <w:tc>
          <w:tcPr>
            <w:tcW w:w="919" w:type="dxa"/>
            <w:vMerge/>
            <w:vAlign w:val="center"/>
          </w:tcPr>
          <w:p w14:paraId="15A8BA6B" w14:textId="77777777" w:rsidR="00DB354F" w:rsidRPr="0039369D" w:rsidRDefault="00DB354F" w:rsidP="00DB354F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2874" w:type="dxa"/>
            <w:vMerge/>
            <w:vAlign w:val="center"/>
          </w:tcPr>
          <w:p w14:paraId="050462A8" w14:textId="77777777" w:rsidR="00DB354F" w:rsidRPr="0039369D" w:rsidRDefault="00DB354F" w:rsidP="00DB354F">
            <w:pPr>
              <w:rPr>
                <w:rFonts w:ascii="Arial" w:hAnsi="Arial" w:cs="Arial"/>
                <w:color w:val="000000"/>
                <w:sz w:val="20"/>
              </w:rPr>
            </w:pPr>
          </w:p>
        </w:tc>
        <w:tc>
          <w:tcPr>
            <w:tcW w:w="3544" w:type="dxa"/>
            <w:noWrap/>
            <w:vAlign w:val="center"/>
          </w:tcPr>
          <w:p w14:paraId="14497AF6" w14:textId="5BAF95FE" w:rsidR="00DB354F" w:rsidRPr="0039369D" w:rsidRDefault="00DB354F" w:rsidP="00DB354F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>Prof. H R Patel</w:t>
            </w:r>
          </w:p>
        </w:tc>
        <w:tc>
          <w:tcPr>
            <w:tcW w:w="3260" w:type="dxa"/>
            <w:noWrap/>
            <w:vAlign w:val="center"/>
          </w:tcPr>
          <w:p w14:paraId="61FEDE1F" w14:textId="6583A76A" w:rsidR="00DB354F" w:rsidRPr="0039369D" w:rsidRDefault="00DB354F" w:rsidP="00DB354F">
            <w:pPr>
              <w:rPr>
                <w:rFonts w:ascii="Arial" w:hAnsi="Arial" w:cs="Arial"/>
                <w:color w:val="000000"/>
                <w:sz w:val="20"/>
              </w:rPr>
            </w:pPr>
            <w:r w:rsidRPr="0039369D">
              <w:rPr>
                <w:rFonts w:ascii="Arial" w:hAnsi="Arial" w:cs="Arial"/>
                <w:color w:val="000000"/>
                <w:sz w:val="20"/>
              </w:rPr>
              <w:t xml:space="preserve">Assistant Professor </w:t>
            </w:r>
          </w:p>
        </w:tc>
      </w:tr>
    </w:tbl>
    <w:p w14:paraId="0AA5C80E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4F86D99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9913604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2D1EA1A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A0EDF8D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27A32B05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39B62FF7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D5AE5B5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32B1577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66E33F5C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3702910D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8837763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6687FEBC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0A445030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9C4E566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1A18174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7BEFFB4E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088DA12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5D22AC65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63C7FF4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2A055E47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2AFE8AD5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0220DA56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164B743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4FD74AA6" w14:textId="77777777" w:rsidR="00C76E83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  <w:u w:val="single"/>
        </w:rPr>
      </w:pPr>
    </w:p>
    <w:p w14:paraId="1C92D602" w14:textId="77777777" w:rsidR="009D3879" w:rsidRPr="0039369D" w:rsidRDefault="00C76E83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</w:t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</w:p>
    <w:p w14:paraId="716BF373" w14:textId="77777777" w:rsidR="009D3879" w:rsidRPr="0039369D" w:rsidRDefault="009D3879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</w:p>
    <w:p w14:paraId="0FB001BF" w14:textId="77777777" w:rsidR="009D3879" w:rsidRPr="0039369D" w:rsidRDefault="009D3879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</w:p>
    <w:p w14:paraId="1157B3D3" w14:textId="6AA0D366" w:rsidR="00C76E83" w:rsidRDefault="009D3879" w:rsidP="00C76E83">
      <w:pPr>
        <w:tabs>
          <w:tab w:val="left" w:pos="5940"/>
        </w:tabs>
        <w:spacing w:after="0" w:line="240" w:lineRule="auto"/>
        <w:jc w:val="both"/>
        <w:rPr>
          <w:rFonts w:eastAsiaTheme="minorHAnsi"/>
          <w:b/>
          <w:bCs/>
        </w:rPr>
      </w:pP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Pr="0039369D">
        <w:rPr>
          <w:rFonts w:eastAsiaTheme="minorHAnsi"/>
          <w:b/>
          <w:bCs/>
        </w:rPr>
        <w:tab/>
      </w:r>
      <w:r w:rsidR="00C76E83" w:rsidRPr="0039369D">
        <w:rPr>
          <w:rFonts w:eastAsiaTheme="minorHAnsi"/>
        </w:rPr>
        <w:t>Principal</w:t>
      </w:r>
    </w:p>
    <w:p w14:paraId="06909A98" w14:textId="77777777" w:rsidR="00AC66F1" w:rsidRPr="00AC66F1" w:rsidRDefault="00AC66F1" w:rsidP="00AC66F1">
      <w:pPr>
        <w:rPr>
          <w:rFonts w:eastAsiaTheme="minorHAnsi"/>
        </w:rPr>
      </w:pPr>
    </w:p>
    <w:p w14:paraId="0936C7CA" w14:textId="77777777" w:rsidR="00AC66F1" w:rsidRPr="00AC66F1" w:rsidRDefault="00AC66F1" w:rsidP="00AC66F1">
      <w:pPr>
        <w:rPr>
          <w:rFonts w:eastAsiaTheme="minorHAnsi"/>
        </w:rPr>
      </w:pPr>
    </w:p>
    <w:p w14:paraId="017895BC" w14:textId="77777777" w:rsidR="00AC66F1" w:rsidRPr="00AC66F1" w:rsidRDefault="00AC66F1" w:rsidP="00AC66F1">
      <w:pPr>
        <w:rPr>
          <w:rFonts w:eastAsiaTheme="minorHAnsi"/>
        </w:rPr>
      </w:pPr>
    </w:p>
    <w:p w14:paraId="6297BFEE" w14:textId="77777777" w:rsidR="00AC66F1" w:rsidRPr="00AC66F1" w:rsidRDefault="00AC66F1" w:rsidP="00AC66F1">
      <w:pPr>
        <w:rPr>
          <w:rFonts w:eastAsiaTheme="minorHAnsi"/>
        </w:rPr>
      </w:pPr>
    </w:p>
    <w:p w14:paraId="22BE8801" w14:textId="77777777" w:rsidR="00AC66F1" w:rsidRPr="00AC66F1" w:rsidRDefault="00AC66F1" w:rsidP="00AC66F1">
      <w:pPr>
        <w:rPr>
          <w:rFonts w:eastAsiaTheme="minorHAnsi"/>
        </w:rPr>
      </w:pPr>
    </w:p>
    <w:p w14:paraId="462D6BCE" w14:textId="77777777" w:rsidR="00AC66F1" w:rsidRPr="00AC66F1" w:rsidRDefault="00AC66F1" w:rsidP="00AC66F1">
      <w:pPr>
        <w:rPr>
          <w:rFonts w:eastAsiaTheme="minorHAnsi"/>
        </w:rPr>
      </w:pPr>
    </w:p>
    <w:p w14:paraId="6E067043" w14:textId="77777777" w:rsidR="00AC66F1" w:rsidRPr="00AC66F1" w:rsidRDefault="00AC66F1" w:rsidP="00AC66F1">
      <w:pPr>
        <w:rPr>
          <w:rFonts w:eastAsiaTheme="minorHAnsi"/>
        </w:rPr>
      </w:pPr>
    </w:p>
    <w:p w14:paraId="0F10F6F9" w14:textId="77777777" w:rsidR="00AC66F1" w:rsidRPr="00AC66F1" w:rsidRDefault="00AC66F1" w:rsidP="00AC66F1">
      <w:pPr>
        <w:rPr>
          <w:rFonts w:eastAsiaTheme="minorHAnsi"/>
        </w:rPr>
      </w:pPr>
    </w:p>
    <w:p w14:paraId="4BA60C0A" w14:textId="77777777" w:rsidR="00AC66F1" w:rsidRPr="00AC66F1" w:rsidRDefault="00AC66F1" w:rsidP="00AC66F1">
      <w:pPr>
        <w:rPr>
          <w:rFonts w:eastAsiaTheme="minorHAnsi"/>
        </w:rPr>
      </w:pPr>
    </w:p>
    <w:p w14:paraId="031F799B" w14:textId="77777777" w:rsidR="00AC66F1" w:rsidRPr="00AC66F1" w:rsidRDefault="00AC66F1" w:rsidP="00AC66F1">
      <w:pPr>
        <w:rPr>
          <w:rFonts w:eastAsiaTheme="minorHAnsi"/>
        </w:rPr>
      </w:pPr>
    </w:p>
    <w:p w14:paraId="40C7C958" w14:textId="77777777" w:rsidR="00AC66F1" w:rsidRPr="00AC66F1" w:rsidRDefault="00AC66F1" w:rsidP="00AC66F1">
      <w:pPr>
        <w:rPr>
          <w:rFonts w:eastAsiaTheme="minorHAnsi"/>
        </w:rPr>
      </w:pPr>
    </w:p>
    <w:p w14:paraId="247DE9C5" w14:textId="0D7DEDC8" w:rsidR="00AC66F1" w:rsidRPr="00AC66F1" w:rsidRDefault="00AC66F1" w:rsidP="00AC66F1">
      <w:pPr>
        <w:tabs>
          <w:tab w:val="left" w:pos="6317"/>
        </w:tabs>
        <w:rPr>
          <w:rFonts w:eastAsiaTheme="minorHAnsi"/>
        </w:rPr>
      </w:pPr>
      <w:r>
        <w:rPr>
          <w:rFonts w:eastAsiaTheme="minorHAnsi"/>
        </w:rPr>
        <w:tab/>
      </w:r>
    </w:p>
    <w:sectPr w:rsidR="00AC66F1" w:rsidRPr="00AC66F1" w:rsidSect="00106669">
      <w:headerReference w:type="even" r:id="rId7"/>
      <w:headerReference w:type="default" r:id="rId8"/>
      <w:footerReference w:type="default" r:id="rId9"/>
      <w:pgSz w:w="12240" w:h="15840"/>
      <w:pgMar w:top="669" w:right="900" w:bottom="709" w:left="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AAC45" w14:textId="77777777" w:rsidR="0031397E" w:rsidRDefault="0031397E" w:rsidP="00C57561">
      <w:pPr>
        <w:spacing w:after="0" w:line="240" w:lineRule="auto"/>
      </w:pPr>
      <w:r>
        <w:separator/>
      </w:r>
    </w:p>
  </w:endnote>
  <w:endnote w:type="continuationSeparator" w:id="0">
    <w:p w14:paraId="09BBFE21" w14:textId="77777777" w:rsidR="0031397E" w:rsidRDefault="0031397E" w:rsidP="00C5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9BBB7" w14:textId="3317C283" w:rsidR="00636D0F" w:rsidRDefault="00636D0F" w:rsidP="00F2411C">
    <w:pPr>
      <w:pStyle w:val="Footer"/>
      <w:ind w:left="14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C7CE1" w14:textId="77777777" w:rsidR="0031397E" w:rsidRDefault="0031397E" w:rsidP="00C57561">
      <w:pPr>
        <w:spacing w:after="0" w:line="240" w:lineRule="auto"/>
      </w:pPr>
      <w:r>
        <w:separator/>
      </w:r>
    </w:p>
  </w:footnote>
  <w:footnote w:type="continuationSeparator" w:id="0">
    <w:p w14:paraId="3E42204A" w14:textId="77777777" w:rsidR="0031397E" w:rsidRDefault="0031397E" w:rsidP="00C57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9EF23" w14:textId="77777777" w:rsidR="005D4776" w:rsidRDefault="00025987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6D599" w14:textId="77777777" w:rsidR="00C57561" w:rsidRPr="00D330E5" w:rsidRDefault="00C57561" w:rsidP="00106669">
    <w:pPr>
      <w:pStyle w:val="Header"/>
      <w:tabs>
        <w:tab w:val="clear" w:pos="4680"/>
        <w:tab w:val="clear" w:pos="9360"/>
        <w:tab w:val="left" w:pos="9226"/>
      </w:tabs>
      <w:ind w:left="79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C2233"/>
    <w:multiLevelType w:val="hybridMultilevel"/>
    <w:tmpl w:val="6F300692"/>
    <w:lvl w:ilvl="0" w:tplc="83E2D68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34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AB"/>
    <w:rsid w:val="000164AA"/>
    <w:rsid w:val="00025987"/>
    <w:rsid w:val="00030E90"/>
    <w:rsid w:val="000411A7"/>
    <w:rsid w:val="000713B3"/>
    <w:rsid w:val="00082E08"/>
    <w:rsid w:val="00083BC9"/>
    <w:rsid w:val="000E3B4A"/>
    <w:rsid w:val="00106669"/>
    <w:rsid w:val="0012253E"/>
    <w:rsid w:val="00165B8E"/>
    <w:rsid w:val="00185721"/>
    <w:rsid w:val="00185BAE"/>
    <w:rsid w:val="001B15AB"/>
    <w:rsid w:val="001C07B3"/>
    <w:rsid w:val="001C5B00"/>
    <w:rsid w:val="001D06EF"/>
    <w:rsid w:val="001D7570"/>
    <w:rsid w:val="00252988"/>
    <w:rsid w:val="00254A1F"/>
    <w:rsid w:val="002670EB"/>
    <w:rsid w:val="00290395"/>
    <w:rsid w:val="00290953"/>
    <w:rsid w:val="00295A2C"/>
    <w:rsid w:val="002C5103"/>
    <w:rsid w:val="002E321C"/>
    <w:rsid w:val="0031397E"/>
    <w:rsid w:val="00325D7F"/>
    <w:rsid w:val="0033410C"/>
    <w:rsid w:val="0034252F"/>
    <w:rsid w:val="00344F2B"/>
    <w:rsid w:val="003465DE"/>
    <w:rsid w:val="00373CF3"/>
    <w:rsid w:val="0039369D"/>
    <w:rsid w:val="003938CF"/>
    <w:rsid w:val="00395E01"/>
    <w:rsid w:val="003A5581"/>
    <w:rsid w:val="003B26BF"/>
    <w:rsid w:val="003D0A01"/>
    <w:rsid w:val="003D536B"/>
    <w:rsid w:val="003F29EF"/>
    <w:rsid w:val="00406A5A"/>
    <w:rsid w:val="00420252"/>
    <w:rsid w:val="00431E87"/>
    <w:rsid w:val="00463BE4"/>
    <w:rsid w:val="00475D1E"/>
    <w:rsid w:val="00485844"/>
    <w:rsid w:val="004E037A"/>
    <w:rsid w:val="004E1C53"/>
    <w:rsid w:val="0050676B"/>
    <w:rsid w:val="00527431"/>
    <w:rsid w:val="0058079B"/>
    <w:rsid w:val="00597BED"/>
    <w:rsid w:val="005A618C"/>
    <w:rsid w:val="005B3CB9"/>
    <w:rsid w:val="005C269D"/>
    <w:rsid w:val="005C6707"/>
    <w:rsid w:val="005D4776"/>
    <w:rsid w:val="005D51E5"/>
    <w:rsid w:val="005E4C5C"/>
    <w:rsid w:val="00636D0F"/>
    <w:rsid w:val="006835C0"/>
    <w:rsid w:val="006877DF"/>
    <w:rsid w:val="00691F62"/>
    <w:rsid w:val="006B51D8"/>
    <w:rsid w:val="006C4B37"/>
    <w:rsid w:val="0070595C"/>
    <w:rsid w:val="00712D25"/>
    <w:rsid w:val="00753430"/>
    <w:rsid w:val="00760735"/>
    <w:rsid w:val="007876BF"/>
    <w:rsid w:val="007A1348"/>
    <w:rsid w:val="007B2AD4"/>
    <w:rsid w:val="007C0ABA"/>
    <w:rsid w:val="007F2E13"/>
    <w:rsid w:val="007F429A"/>
    <w:rsid w:val="00804A75"/>
    <w:rsid w:val="00813E85"/>
    <w:rsid w:val="008300A1"/>
    <w:rsid w:val="00852345"/>
    <w:rsid w:val="00856465"/>
    <w:rsid w:val="00867626"/>
    <w:rsid w:val="0087262B"/>
    <w:rsid w:val="00886271"/>
    <w:rsid w:val="008A381A"/>
    <w:rsid w:val="008A3CA3"/>
    <w:rsid w:val="008B03B9"/>
    <w:rsid w:val="008C5A6A"/>
    <w:rsid w:val="009141B5"/>
    <w:rsid w:val="00914FB1"/>
    <w:rsid w:val="00942D79"/>
    <w:rsid w:val="00970AA3"/>
    <w:rsid w:val="00975167"/>
    <w:rsid w:val="009872F8"/>
    <w:rsid w:val="009958FB"/>
    <w:rsid w:val="009A04FE"/>
    <w:rsid w:val="009A464A"/>
    <w:rsid w:val="009B016E"/>
    <w:rsid w:val="009C47F4"/>
    <w:rsid w:val="009D3879"/>
    <w:rsid w:val="009E0B62"/>
    <w:rsid w:val="009E486A"/>
    <w:rsid w:val="009F28F9"/>
    <w:rsid w:val="00A0312C"/>
    <w:rsid w:val="00A3745B"/>
    <w:rsid w:val="00A408EA"/>
    <w:rsid w:val="00A80139"/>
    <w:rsid w:val="00A96526"/>
    <w:rsid w:val="00AA386D"/>
    <w:rsid w:val="00AA3F1B"/>
    <w:rsid w:val="00AC66F1"/>
    <w:rsid w:val="00AD79B0"/>
    <w:rsid w:val="00B0146D"/>
    <w:rsid w:val="00B01615"/>
    <w:rsid w:val="00B04F0F"/>
    <w:rsid w:val="00B16A17"/>
    <w:rsid w:val="00B20789"/>
    <w:rsid w:val="00B30C82"/>
    <w:rsid w:val="00B34947"/>
    <w:rsid w:val="00B47AC8"/>
    <w:rsid w:val="00B51B2E"/>
    <w:rsid w:val="00B82D0B"/>
    <w:rsid w:val="00B9159B"/>
    <w:rsid w:val="00B92E58"/>
    <w:rsid w:val="00BA057D"/>
    <w:rsid w:val="00BA697D"/>
    <w:rsid w:val="00BD0510"/>
    <w:rsid w:val="00BE41F2"/>
    <w:rsid w:val="00C016F9"/>
    <w:rsid w:val="00C02AB0"/>
    <w:rsid w:val="00C57561"/>
    <w:rsid w:val="00C6690A"/>
    <w:rsid w:val="00C76E83"/>
    <w:rsid w:val="00C8251C"/>
    <w:rsid w:val="00C918DC"/>
    <w:rsid w:val="00CA01C5"/>
    <w:rsid w:val="00CB7A87"/>
    <w:rsid w:val="00CC2952"/>
    <w:rsid w:val="00CC75BF"/>
    <w:rsid w:val="00CD6535"/>
    <w:rsid w:val="00CF3AEC"/>
    <w:rsid w:val="00D21B40"/>
    <w:rsid w:val="00D3120A"/>
    <w:rsid w:val="00D330E5"/>
    <w:rsid w:val="00D34A6B"/>
    <w:rsid w:val="00D376E7"/>
    <w:rsid w:val="00D92885"/>
    <w:rsid w:val="00D9297F"/>
    <w:rsid w:val="00DB354F"/>
    <w:rsid w:val="00DC0F7F"/>
    <w:rsid w:val="00DD6BAC"/>
    <w:rsid w:val="00DE4B71"/>
    <w:rsid w:val="00E14D59"/>
    <w:rsid w:val="00E21370"/>
    <w:rsid w:val="00E36FA1"/>
    <w:rsid w:val="00E42887"/>
    <w:rsid w:val="00E466E2"/>
    <w:rsid w:val="00E73A53"/>
    <w:rsid w:val="00EC6103"/>
    <w:rsid w:val="00ED544C"/>
    <w:rsid w:val="00EF1DA9"/>
    <w:rsid w:val="00EF6D6D"/>
    <w:rsid w:val="00F04978"/>
    <w:rsid w:val="00F13365"/>
    <w:rsid w:val="00F212EB"/>
    <w:rsid w:val="00F2411C"/>
    <w:rsid w:val="00F3188B"/>
    <w:rsid w:val="00F806E5"/>
    <w:rsid w:val="00F80D6B"/>
    <w:rsid w:val="00F92EE8"/>
    <w:rsid w:val="00F954D7"/>
    <w:rsid w:val="00FA0FAE"/>
    <w:rsid w:val="00FC1490"/>
    <w:rsid w:val="00FC790B"/>
    <w:rsid w:val="00FD64F0"/>
    <w:rsid w:val="00FE45B7"/>
    <w:rsid w:val="00FF3585"/>
    <w:rsid w:val="00FF57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4DC96"/>
  <w15:docId w15:val="{C7392BDA-43E1-4EE7-AC61-0987255C8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B62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7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61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C57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61"/>
    <w:rPr>
      <w:rFonts w:cs="Shruti"/>
    </w:rPr>
  </w:style>
  <w:style w:type="character" w:styleId="Hyperlink">
    <w:name w:val="Hyperlink"/>
    <w:basedOn w:val="DefaultParagraphFont"/>
    <w:uiPriority w:val="99"/>
    <w:unhideWhenUsed/>
    <w:rsid w:val="00C5756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4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46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rsid w:val="005E4C5C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val="en-IN"/>
    </w:rPr>
  </w:style>
  <w:style w:type="character" w:customStyle="1" w:styleId="TitleChar">
    <w:name w:val="Title Char"/>
    <w:basedOn w:val="DefaultParagraphFont"/>
    <w:link w:val="Title"/>
    <w:rsid w:val="005E4C5C"/>
    <w:rPr>
      <w:rFonts w:ascii="Calibri" w:eastAsia="Calibri" w:hAnsi="Calibri" w:cs="Calibri"/>
      <w:b/>
      <w:sz w:val="72"/>
      <w:szCs w:val="72"/>
      <w:lang w:val="en-IN"/>
    </w:rPr>
  </w:style>
  <w:style w:type="table" w:styleId="TableGrid">
    <w:name w:val="Table Grid"/>
    <w:basedOn w:val="TableNormal"/>
    <w:uiPriority w:val="59"/>
    <w:rsid w:val="005E4C5C"/>
    <w:pPr>
      <w:spacing w:after="0" w:line="240" w:lineRule="auto"/>
    </w:pPr>
    <w:rPr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B15AB"/>
    <w:pPr>
      <w:ind w:left="720"/>
    </w:pPr>
    <w:rPr>
      <w:rFonts w:ascii="Calibri" w:eastAsia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OneDrive%20-%20KNOWLEDGE%20CONSORTIUM%20OF%20GUJARAT\VBD\Use%20to\Letter%20head-Vib-20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Letter head-Vib-2023</Template>
  <TotalTime>22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VIJAY DASLANIYA</cp:lastModifiedBy>
  <cp:revision>31</cp:revision>
  <cp:lastPrinted>2023-11-22T09:33:00Z</cp:lastPrinted>
  <dcterms:created xsi:type="dcterms:W3CDTF">2025-05-13T07:11:00Z</dcterms:created>
  <dcterms:modified xsi:type="dcterms:W3CDTF">2026-05-12T06:55:00Z</dcterms:modified>
</cp:coreProperties>
</file>